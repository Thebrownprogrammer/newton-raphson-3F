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:rsidRPr="00600A5A" w14:paraId="05125220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1DA2AEA3" w14:textId="4E356857" w:rsidR="00B0688D" w:rsidRPr="00600A5A" w:rsidRDefault="00B0688D" w:rsidP="006B36E6">
            <w:pPr>
              <w:jc w:val="both"/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03"/>
      </w:tblGrid>
      <w:tr w:rsidR="00B0688D" w:rsidRPr="00600A5A" w14:paraId="37830F84" w14:textId="77777777" w:rsidTr="00B0688D">
        <w:trPr>
          <w:trHeight w:val="2043"/>
        </w:trPr>
        <w:tc>
          <w:tcPr>
            <w:tcW w:w="4572" w:type="dxa"/>
          </w:tcPr>
          <w:p w14:paraId="2AE53DDD" w14:textId="77777777" w:rsidR="00B0688D" w:rsidRPr="00600A5A" w:rsidRDefault="00B0688D" w:rsidP="006B36E6">
            <w:pPr>
              <w:jc w:val="both"/>
            </w:pPr>
            <w:r w:rsidRPr="00600A5A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0A7A22A4" wp14:editId="0A8F9A77">
                      <wp:extent cx="3875965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5965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17C7D2" w14:textId="0D72E0CB" w:rsidR="00B0688D" w:rsidRPr="00B4563F" w:rsidRDefault="00B4563F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  <w:lang w:val="es-ES" w:bidi="es-MX"/>
                                    </w:rPr>
                                    <w:t xml:space="preserve">Manual de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A7A22A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305.2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" filled="f" stroked="f" strokeweight=".5pt">
                      <v:textbox>
                        <w:txbxContent>
                          <w:p w14:paraId="0217C7D2" w14:textId="0D72E0CB" w:rsidR="00B0688D" w:rsidRPr="00B4563F" w:rsidRDefault="00B4563F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  <w:lang w:val="es-ES" w:bidi="es-MX"/>
                              </w:rPr>
                              <w:t xml:space="preserve">Manual de Usuario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600A5A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42257323" wp14:editId="5E762148">
                      <wp:extent cx="2903220" cy="790575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790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00FD56" w14:textId="6A6F10D3" w:rsidR="00B4563F" w:rsidRDefault="00B4563F" w:rsidP="007057F4">
                                  <w:pPr>
                                    <w:rPr>
                                      <w:lang w:bidi="es-MX"/>
                                    </w:rPr>
                                  </w:pPr>
                                  <w:r>
                                    <w:rPr>
                                      <w:lang w:bidi="es-MX"/>
                                    </w:rPr>
                                    <w:t xml:space="preserve">Dudas o sugerencias </w:t>
                                  </w:r>
                                </w:p>
                                <w:p w14:paraId="31C6EA8E" w14:textId="374A18A6" w:rsidR="00B0688D" w:rsidRPr="00770CD6" w:rsidRDefault="00B0688D" w:rsidP="00770CD6">
                                  <w:pPr>
                                    <w:jc w:val="both"/>
                                    <w:rPr>
                                      <w:rFonts w:ascii="Symbol" w:hAnsi="Symbol" w:hint="eastAsia"/>
                                      <w:b w:val="0"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B4563F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>Correo:</w:t>
                                  </w:r>
                                  <w:r w:rsidR="00B4563F" w:rsidRPr="00B4563F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 xml:space="preserve"> </w:t>
                                  </w:r>
                                  <w:r w:rsidR="00770CD6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>vivaelcapitalismo</w:t>
                                  </w:r>
                                  <w:r w:rsidR="00770CD6" w:rsidRPr="00770CD6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>@</w:t>
                                  </w:r>
                                  <w:r w:rsidR="00770CD6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>gmail.com</w:t>
                                  </w:r>
                                </w:p>
                                <w:p w14:paraId="3721132B" w14:textId="3E9E71B7" w:rsidR="00B0688D" w:rsidRPr="00B4563F" w:rsidRDefault="00B0688D" w:rsidP="007057F4">
                                  <w:pPr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B4563F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 xml:space="preserve">Sitio web: </w:t>
                                  </w:r>
                                  <w:r w:rsidR="00770CD6"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  <w:lang w:bidi="es-MX"/>
                                    </w:rPr>
                                    <w:t>(Estamos trabajando en eso…)</w:t>
                                  </w:r>
                                </w:p>
                                <w:p w14:paraId="0AE91A56" w14:textId="77777777" w:rsidR="00B0688D" w:rsidRPr="00B4563F" w:rsidRDefault="00B0688D" w:rsidP="007057F4">
                                  <w:pPr>
                                    <w:rPr>
                                      <w:b w:val="0"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2257323" id="Cuadro de texto 7" o:spid="_x0000_s1027" type="#_x0000_t202" style="width:228.6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" filled="f" stroked="f" strokeweight=".5pt">
                      <v:textbox>
                        <w:txbxContent>
                          <w:p w14:paraId="3E00FD56" w14:textId="6A6F10D3" w:rsidR="00B4563F" w:rsidRDefault="00B4563F" w:rsidP="007057F4">
                            <w:pPr>
                              <w:rPr>
                                <w:lang w:bidi="es-MX"/>
                              </w:rPr>
                            </w:pPr>
                            <w:r>
                              <w:rPr>
                                <w:lang w:bidi="es-MX"/>
                              </w:rPr>
                              <w:t xml:space="preserve">Dudas o sugerencias </w:t>
                            </w:r>
                          </w:p>
                          <w:p w14:paraId="31C6EA8E" w14:textId="374A18A6" w:rsidR="00B0688D" w:rsidRPr="00770CD6" w:rsidRDefault="00B0688D" w:rsidP="00770CD6">
                            <w:pPr>
                              <w:jc w:val="both"/>
                              <w:rPr>
                                <w:rFonts w:ascii="Symbol" w:hAnsi="Symbol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 w:rsidRPr="00B4563F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>Correo:</w:t>
                            </w:r>
                            <w:r w:rsidR="00B4563F" w:rsidRPr="00B4563F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 xml:space="preserve"> </w:t>
                            </w:r>
                            <w:r w:rsidR="00770CD6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>vivaelcapitalismo</w:t>
                            </w:r>
                            <w:r w:rsidR="00770CD6" w:rsidRPr="00770CD6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>@</w:t>
                            </w:r>
                            <w:r w:rsidR="00770CD6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>gmail.com</w:t>
                            </w:r>
                          </w:p>
                          <w:p w14:paraId="3721132B" w14:textId="3E9E71B7" w:rsidR="00B0688D" w:rsidRPr="00B4563F" w:rsidRDefault="00B0688D" w:rsidP="007057F4">
                            <w:pPr>
                              <w:rPr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 w:rsidRPr="00B4563F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 xml:space="preserve">Sitio web: </w:t>
                            </w:r>
                            <w:r w:rsidR="00770CD6">
                              <w:rPr>
                                <w:b w:val="0"/>
                                <w:bCs/>
                                <w:sz w:val="24"/>
                                <w:szCs w:val="24"/>
                                <w:lang w:bidi="es-MX"/>
                              </w:rPr>
                              <w:t>(Estamos trabajando en eso…)</w:t>
                            </w:r>
                          </w:p>
                          <w:p w14:paraId="0AE91A56" w14:textId="77777777" w:rsidR="00B0688D" w:rsidRPr="00B4563F" w:rsidRDefault="00B0688D" w:rsidP="007057F4">
                            <w:pPr>
                              <w:rPr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9F718B0" w14:textId="38D64E3E" w:rsidR="008A3C95" w:rsidRPr="00600A5A" w:rsidRDefault="006B36E6" w:rsidP="006B36E6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596D6E" wp14:editId="1084634A">
            <wp:simplePos x="0" y="0"/>
            <wp:positionH relativeFrom="margin">
              <wp:align>right</wp:align>
            </wp:positionH>
            <wp:positionV relativeFrom="paragraph">
              <wp:posOffset>8260080</wp:posOffset>
            </wp:positionV>
            <wp:extent cx="1494155" cy="983615"/>
            <wp:effectExtent l="0" t="0" r="0" b="6985"/>
            <wp:wrapSquare wrapText="bothSides"/>
            <wp:docPr id="786987471" name="Imagen 1" descr="CETI Tonalá | Carreras * Costos * Ubicación * Admis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TI Tonalá | Carreras * Costos * Ubicación * Admisió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0"/>
        <w:gridCol w:w="3870"/>
      </w:tblGrid>
      <w:tr w:rsidR="0051019E" w:rsidRPr="00600A5A" w14:paraId="5310861C" w14:textId="77777777" w:rsidTr="0051019E">
        <w:trPr>
          <w:trHeight w:val="1080"/>
        </w:trPr>
        <w:tc>
          <w:tcPr>
            <w:tcW w:w="5449" w:type="dxa"/>
            <w:vAlign w:val="center"/>
          </w:tcPr>
          <w:p w14:paraId="577AFAB1" w14:textId="77777777" w:rsidR="0051019E" w:rsidRPr="00600A5A" w:rsidRDefault="0051019E" w:rsidP="006B36E6">
            <w:pPr>
              <w:jc w:val="both"/>
            </w:pPr>
            <w:r w:rsidRPr="00600A5A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051CBF09" wp14:editId="2127E197">
                      <wp:extent cx="4114800" cy="605155"/>
                      <wp:effectExtent l="0" t="0" r="0" b="4445"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148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A718BA" w14:textId="6ABED5C3" w:rsidR="0051019E" w:rsidRPr="00770CD6" w:rsidRDefault="00770CD6" w:rsidP="0051019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bookmarkStart w:id="0" w:name="_Hlk137832183"/>
                                  <w:r w:rsidRPr="00770CD6">
                                    <w:rPr>
                                      <w:sz w:val="24"/>
                                      <w:szCs w:val="24"/>
                                      <w:lang w:bidi="es-MX"/>
                                    </w:rPr>
                                    <w:t>David Brizuela Martínez - 22110337</w:t>
                                  </w:r>
                                </w:p>
                                <w:p w14:paraId="356C869D" w14:textId="42B02061" w:rsidR="0051019E" w:rsidRPr="00770CD6" w:rsidRDefault="00770CD6" w:rsidP="0051019E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770CD6">
                                    <w:rPr>
                                      <w:sz w:val="24"/>
                                      <w:szCs w:val="24"/>
                                      <w:lang w:bidi="es-MX"/>
                                    </w:rPr>
                                    <w:t xml:space="preserve">Edna Erandeni Carrasco González - </w:t>
                                  </w:r>
                                  <w:r w:rsidR="006B36E6">
                                    <w:rPr>
                                      <w:sz w:val="24"/>
                                      <w:szCs w:val="24"/>
                                      <w:lang w:bidi="es-MX"/>
                                    </w:rPr>
                                    <w:t>22110389</w:t>
                                  </w:r>
                                </w:p>
                                <w:bookmarkEnd w:id="0"/>
                                <w:p w14:paraId="1F751638" w14:textId="77777777" w:rsidR="0051019E" w:rsidRPr="007057F4" w:rsidRDefault="0051019E" w:rsidP="0051019E"/>
                                <w:p w14:paraId="69E22C5F" w14:textId="77777777"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51CBF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3" o:spid="_x0000_s1028" type="#_x0000_t202" style="width:32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" filled="f" stroked="f" strokeweight=".5pt">
                      <v:textbox>
                        <w:txbxContent>
                          <w:p w14:paraId="50A718BA" w14:textId="6ABED5C3" w:rsidR="0051019E" w:rsidRPr="00770CD6" w:rsidRDefault="00770CD6" w:rsidP="0051019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bookmarkStart w:id="1" w:name="_Hlk137832183"/>
                            <w:r w:rsidRPr="00770CD6">
                              <w:rPr>
                                <w:sz w:val="24"/>
                                <w:szCs w:val="24"/>
                                <w:lang w:bidi="es-MX"/>
                              </w:rPr>
                              <w:t>David Brizuela Martínez - 22110337</w:t>
                            </w:r>
                          </w:p>
                          <w:p w14:paraId="356C869D" w14:textId="42B02061" w:rsidR="0051019E" w:rsidRPr="00770CD6" w:rsidRDefault="00770CD6" w:rsidP="0051019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70CD6">
                              <w:rPr>
                                <w:sz w:val="24"/>
                                <w:szCs w:val="24"/>
                                <w:lang w:bidi="es-MX"/>
                              </w:rPr>
                              <w:t xml:space="preserve">Edna Erandeni Carrasco González - </w:t>
                            </w:r>
                            <w:r w:rsidR="006B36E6">
                              <w:rPr>
                                <w:sz w:val="24"/>
                                <w:szCs w:val="24"/>
                                <w:lang w:bidi="es-MX"/>
                              </w:rPr>
                              <w:t>22110389</w:t>
                            </w:r>
                          </w:p>
                          <w:bookmarkEnd w:id="1"/>
                          <w:p w14:paraId="1F751638" w14:textId="77777777" w:rsidR="0051019E" w:rsidRPr="007057F4" w:rsidRDefault="0051019E" w:rsidP="0051019E"/>
                          <w:p w14:paraId="69E22C5F" w14:textId="77777777"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23F04194" w14:textId="0E0A0F78" w:rsidR="0051019E" w:rsidRPr="00600A5A" w:rsidRDefault="0051019E" w:rsidP="006B36E6">
            <w:pPr>
              <w:jc w:val="both"/>
            </w:pPr>
          </w:p>
        </w:tc>
      </w:tr>
    </w:tbl>
    <w:p w14:paraId="64E2A34D" w14:textId="5BCA978D" w:rsidR="004F2231" w:rsidRPr="006B36E6" w:rsidRDefault="00B4563F" w:rsidP="006B36E6">
      <w:pPr>
        <w:jc w:val="both"/>
      </w:pPr>
      <w:r w:rsidRPr="00600A5A">
        <w:rPr>
          <w:noProof/>
          <w:lang w:bidi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2F931D" wp14:editId="576A8E20">
                <wp:simplePos x="0" y="0"/>
                <wp:positionH relativeFrom="column">
                  <wp:posOffset>-579755</wp:posOffset>
                </wp:positionH>
                <wp:positionV relativeFrom="paragraph">
                  <wp:posOffset>1714500</wp:posOffset>
                </wp:positionV>
                <wp:extent cx="5172075" cy="133921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133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A56DAA" w14:textId="4E6E16F0" w:rsidR="00B0688D" w:rsidRPr="00B4563F" w:rsidRDefault="00B4563F" w:rsidP="002E0194">
                            <w:pPr>
                              <w:pStyle w:val="Ttulo"/>
                              <w:rPr>
                                <w:sz w:val="50"/>
                                <w:szCs w:val="50"/>
                                <w:lang w:val="es-ES"/>
                              </w:rPr>
                            </w:pPr>
                            <w:r w:rsidRPr="00B4563F">
                              <w:rPr>
                                <w:sz w:val="50"/>
                                <w:szCs w:val="50"/>
                                <w:lang w:val="es-ES" w:bidi="es-MX"/>
                              </w:rPr>
                              <w:t>Software para la resolución de ecuaciones mediante el método numérico Newton Raphson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2F931D" id="Cuadro de texto 8" o:spid="_x0000_s1029" type="#_x0000_t202" style="position:absolute;left:0;text-align:left;margin-left:-45.65pt;margin-top:135pt;width:407.25pt;height:105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" filled="f" stroked="f" strokeweight=".5pt">
                <v:textbox>
                  <w:txbxContent>
                    <w:p w14:paraId="1AA56DAA" w14:textId="4E6E16F0" w:rsidR="00B0688D" w:rsidRPr="00B4563F" w:rsidRDefault="00B4563F" w:rsidP="002E0194">
                      <w:pPr>
                        <w:pStyle w:val="Ttulo"/>
                        <w:rPr>
                          <w:sz w:val="50"/>
                          <w:szCs w:val="50"/>
                          <w:lang w:val="es-ES"/>
                        </w:rPr>
                      </w:pPr>
                      <w:r w:rsidRPr="00B4563F">
                        <w:rPr>
                          <w:sz w:val="50"/>
                          <w:szCs w:val="50"/>
                          <w:lang w:val="es-ES" w:bidi="es-MX"/>
                        </w:rPr>
                        <w:t>Software para la resolución de ecuaciones mediante el método numérico Newton Raphson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0194" w:rsidRPr="00600A5A">
        <w:rPr>
          <w:noProof/>
          <w:lang w:bidi="es-MX"/>
        </w:rPr>
        <w:drawing>
          <wp:anchor distT="0" distB="0" distL="114300" distR="114300" simplePos="0" relativeHeight="251662336" behindDoc="1" locked="0" layoutInCell="1" allowOverlap="1" wp14:anchorId="02084453" wp14:editId="1231E006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áfico 4" descr="rectángulo transparente en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600A5A">
        <w:rPr>
          <w:noProof/>
          <w:lang w:bidi="es-MX"/>
        </w:rPr>
        <w:drawing>
          <wp:anchor distT="0" distB="0" distL="114300" distR="114300" simplePos="0" relativeHeight="251660288" behindDoc="1" locked="0" layoutInCell="1" allowOverlap="1" wp14:anchorId="1E6BFEAE" wp14:editId="3016220B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Imagen 3" descr="imagen de centro de neg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600A5A">
        <w:rPr>
          <w:noProof/>
          <w:lang w:bidi="es-MX"/>
        </w:rPr>
        <w:drawing>
          <wp:anchor distT="0" distB="0" distL="114300" distR="114300" simplePos="0" relativeHeight="251661312" behindDoc="1" locked="0" layoutInCell="1" allowOverlap="1" wp14:anchorId="5C24C8C0" wp14:editId="0A3655E7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áfico 2" descr="rectángulo transparente en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600A5A">
        <w:rPr>
          <w:noProof/>
          <w:lang w:bidi="es-MX"/>
        </w:rPr>
        <w:drawing>
          <wp:anchor distT="0" distB="0" distL="114300" distR="114300" simplePos="0" relativeHeight="251658240" behindDoc="1" locked="0" layoutInCell="1" allowOverlap="1" wp14:anchorId="618A44D3" wp14:editId="107F3E8D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áfico 1" descr="rectángulo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231" w:rsidRPr="00600A5A">
        <w:rPr>
          <w:lang w:bidi="es-MX"/>
        </w:rPr>
        <w:br w:type="page"/>
      </w:r>
    </w:p>
    <w:p w14:paraId="394FD172" w14:textId="31580CA5" w:rsidR="00290F9F" w:rsidRPr="00290F9F" w:rsidRDefault="00290F9F" w:rsidP="006B36E6">
      <w:pPr>
        <w:spacing w:after="200"/>
        <w:jc w:val="both"/>
        <w:rPr>
          <w:rFonts w:ascii="Times New Roman" w:hAnsi="Times New Roman" w:cs="Times New Roman"/>
          <w:sz w:val="32"/>
          <w:szCs w:val="32"/>
        </w:rPr>
      </w:pPr>
      <w:r w:rsidRPr="00290F9F">
        <w:rPr>
          <w:rFonts w:ascii="Times New Roman" w:hAnsi="Times New Roman" w:cs="Times New Roman"/>
          <w:sz w:val="32"/>
          <w:szCs w:val="32"/>
        </w:rPr>
        <w:lastRenderedPageBreak/>
        <w:t>Introducción</w:t>
      </w:r>
    </w:p>
    <w:p w14:paraId="58C5BEA5" w14:textId="06E27930" w:rsidR="007057F4" w:rsidRDefault="006B36E6" w:rsidP="006B36E6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>El desarrollo de este software nos permitirá dar solución a ecuaciones mediante el método numérico “Newton Raphson”</w:t>
      </w:r>
      <w:r w:rsidR="00FA5345">
        <w:rPr>
          <w:rFonts w:ascii="Times New Roman" w:hAnsi="Times New Roman" w:cs="Times New Roman"/>
          <w:b w:val="0"/>
          <w:bCs/>
          <w:sz w:val="24"/>
          <w:szCs w:val="24"/>
        </w:rPr>
        <w:t xml:space="preserve">. Nuestro programa requiere ciertos datos para poder trabajar, estos se los tendrá que proporcionar el usuario, los datos que necesito son los siguiente: </w:t>
      </w:r>
    </w:p>
    <w:p w14:paraId="4E69ABA4" w14:textId="033F39EB" w:rsidR="00FA5345" w:rsidRDefault="00FA5345" w:rsidP="00FA5345">
      <w:pPr>
        <w:pStyle w:val="Prrafodelista"/>
        <w:numPr>
          <w:ilvl w:val="0"/>
          <w:numId w:val="21"/>
        </w:num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>La ecuación a evaluar</w:t>
      </w:r>
    </w:p>
    <w:p w14:paraId="59D35074" w14:textId="704F44BD" w:rsidR="00FA5345" w:rsidRPr="00FA5345" w:rsidRDefault="00FA5345" w:rsidP="00FA5345">
      <w:pPr>
        <w:pStyle w:val="Prrafodelista"/>
        <w:numPr>
          <w:ilvl w:val="0"/>
          <w:numId w:val="21"/>
        </w:num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 w:rsidRPr="00FA5345">
        <w:rPr>
          <w:rFonts w:ascii="Times New Roman" w:hAnsi="Times New Roman" w:cs="Times New Roman"/>
          <w:b w:val="0"/>
          <w:bCs/>
          <w:sz w:val="24"/>
          <w:szCs w:val="24"/>
        </w:rPr>
        <w:t xml:space="preserve">El error relativo </w:t>
      </w:r>
    </w:p>
    <w:p w14:paraId="00690437" w14:textId="76D93993" w:rsidR="00FA5345" w:rsidRDefault="00FA5345" w:rsidP="00FA5345">
      <w:pPr>
        <w:pStyle w:val="Prrafodelista"/>
        <w:numPr>
          <w:ilvl w:val="0"/>
          <w:numId w:val="21"/>
        </w:num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>El número de iteraciones</w:t>
      </w:r>
    </w:p>
    <w:p w14:paraId="2767FDA7" w14:textId="7ACBBB1A" w:rsidR="00FA5345" w:rsidRDefault="00FA5345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>Una vez cumplidos estos requerimientos el programa comenzara a trabajar.</w:t>
      </w:r>
    </w:p>
    <w:p w14:paraId="4B206C7B" w14:textId="0E510153" w:rsidR="00FA5345" w:rsidRDefault="00FA5345" w:rsidP="00FA5345">
      <w:pPr>
        <w:spacing w:after="2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Instrucciones de instalación </w:t>
      </w:r>
    </w:p>
    <w:p w14:paraId="0F85D2F4" w14:textId="615C8265" w:rsidR="00FA5345" w:rsidRDefault="00FA5345" w:rsidP="00FA5345">
      <w:pPr>
        <w:spacing w:after="2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  <w:t>Softwares necesarios</w:t>
      </w:r>
    </w:p>
    <w:p w14:paraId="0814D6A9" w14:textId="77777777" w:rsidR="00FA5345" w:rsidRDefault="00FA5345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>Lo primero que necesitaras es un IDE o un editor de código</w:t>
      </w:r>
      <w:r w:rsidRPr="00FA5345">
        <w:rPr>
          <w:rFonts w:ascii="Times New Roman" w:hAnsi="Times New Roman" w:cs="Times New Roman"/>
          <w:b w:val="0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fuente, nosotros utilizamos Visual Studio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así que te mostraremos como instalarlo, además necesitaras una librería externa que también te enseñaremos a instalar. </w:t>
      </w:r>
    </w:p>
    <w:p w14:paraId="30032A2C" w14:textId="77777777" w:rsidR="00FA5345" w:rsidRDefault="00FA5345" w:rsidP="00FA5345">
      <w:pPr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Instalación de Visual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0E7752B1" w14:textId="3AB76FE1" w:rsidR="00C16C09" w:rsidRDefault="00C16C09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4CAA7F" wp14:editId="3284D890">
            <wp:simplePos x="0" y="0"/>
            <wp:positionH relativeFrom="column">
              <wp:posOffset>114935</wp:posOffset>
            </wp:positionH>
            <wp:positionV relativeFrom="paragraph">
              <wp:posOffset>561975</wp:posOffset>
            </wp:positionV>
            <wp:extent cx="6097270" cy="2762250"/>
            <wp:effectExtent l="0" t="0" r="0" b="0"/>
            <wp:wrapSquare wrapText="bothSides"/>
            <wp:docPr id="1576647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47548" name=""/>
                    <pic:cNvPicPr/>
                  </pic:nvPicPr>
                  <pic:blipFill rotWithShape="1">
                    <a:blip r:embed="rId15"/>
                    <a:srcRect t="13339" b="6076"/>
                    <a:stretch/>
                  </pic:blipFill>
                  <pic:spPr bwMode="auto">
                    <a:xfrm>
                      <a:off x="0" y="0"/>
                      <a:ext cx="609727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5345">
        <w:rPr>
          <w:rFonts w:ascii="Times New Roman" w:hAnsi="Times New Roman" w:cs="Times New Roman"/>
          <w:b w:val="0"/>
          <w:bCs/>
          <w:sz w:val="24"/>
          <w:szCs w:val="24"/>
        </w:rPr>
        <w:tab/>
      </w:r>
      <w:r>
        <w:rPr>
          <w:rFonts w:ascii="Times New Roman" w:hAnsi="Times New Roman" w:cs="Times New Roman"/>
          <w:b w:val="0"/>
          <w:bCs/>
          <w:sz w:val="24"/>
          <w:szCs w:val="24"/>
        </w:rPr>
        <w:t>Lo primero será ir a tu navegador de preferencia y buscaras “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Vscode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” o bien ingresar al siguiente link: </w:t>
      </w:r>
      <w:hyperlink r:id="rId16" w:history="1">
        <w:r w:rsidRPr="00EA7CD8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https://code.visualstudio.com/download</w:t>
        </w:r>
      </w:hyperlink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, los </w:t>
      </w:r>
      <w:proofErr w:type="gramStart"/>
      <w:r>
        <w:rPr>
          <w:rFonts w:ascii="Times New Roman" w:hAnsi="Times New Roman" w:cs="Times New Roman"/>
          <w:b w:val="0"/>
          <w:bCs/>
          <w:sz w:val="24"/>
          <w:szCs w:val="24"/>
        </w:rPr>
        <w:t>llevara</w:t>
      </w:r>
      <w:proofErr w:type="gram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a esta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>:</w:t>
      </w:r>
    </w:p>
    <w:p w14:paraId="29C7D3A8" w14:textId="49C3498D" w:rsidR="00C16C09" w:rsidRDefault="00C16C09" w:rsidP="00FA5345">
      <w:pPr>
        <w:spacing w:after="200"/>
        <w:jc w:val="both"/>
        <w:rPr>
          <w:noProof/>
        </w:rPr>
      </w:pPr>
    </w:p>
    <w:p w14:paraId="46D24D51" w14:textId="6260BEA7" w:rsidR="00FA5345" w:rsidRDefault="00FA5345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</w:t>
      </w:r>
      <w:r w:rsidR="00C16C09">
        <w:rPr>
          <w:rFonts w:ascii="Times New Roman" w:hAnsi="Times New Roman" w:cs="Times New Roman"/>
          <w:b w:val="0"/>
          <w:bCs/>
          <w:sz w:val="24"/>
          <w:szCs w:val="24"/>
        </w:rPr>
        <w:t xml:space="preserve"> Descargaran la versión adecuada a la arquitectura de su equipo.</w:t>
      </w:r>
    </w:p>
    <w:p w14:paraId="5AA7A507" w14:textId="0980F40F" w:rsidR="00C16C09" w:rsidRDefault="00C16C09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Una vez descargado e instalado nos pasaremos a la configuración del mismo, este paso también incluye la descarga de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Mingw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que es una implementación de compiladores GCC</w:t>
      </w:r>
      <w:r w:rsidR="00290F9F">
        <w:rPr>
          <w:rFonts w:ascii="Times New Roman" w:hAnsi="Times New Roman" w:cs="Times New Roman"/>
          <w:b w:val="0"/>
          <w:bCs/>
          <w:sz w:val="24"/>
          <w:szCs w:val="24"/>
        </w:rPr>
        <w:t>.</w:t>
      </w:r>
    </w:p>
    <w:p w14:paraId="3F419616" w14:textId="38BBD598" w:rsidR="00290F9F" w:rsidRDefault="00290F9F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Empezamos con ir al siguiente link: </w:t>
      </w:r>
      <w:hyperlink r:id="rId17" w:history="1">
        <w:r w:rsidRPr="00EA7CD8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https://code.visualstudio.com/docs/cpp/config-mingw</w:t>
        </w:r>
      </w:hyperlink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y listo, sigue las instrucciones paso a paso y al final ya podrás empezar a programar código en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vscode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>.</w:t>
      </w:r>
    </w:p>
    <w:p w14:paraId="630F31B7" w14:textId="77777777" w:rsidR="00290F9F" w:rsidRDefault="00290F9F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</w:p>
    <w:p w14:paraId="427F4EDB" w14:textId="77777777" w:rsidR="00290F9F" w:rsidRDefault="00290F9F" w:rsidP="00FA5345">
      <w:pPr>
        <w:spacing w:after="200"/>
        <w:jc w:val="both"/>
        <w:rPr>
          <w:noProof/>
        </w:rPr>
      </w:pPr>
    </w:p>
    <w:p w14:paraId="25B0B37D" w14:textId="249FCEC0" w:rsidR="00290F9F" w:rsidRPr="00FA5345" w:rsidRDefault="00290F9F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C8084F" wp14:editId="67155E03">
            <wp:extent cx="6097270" cy="2733675"/>
            <wp:effectExtent l="0" t="0" r="0" b="9525"/>
            <wp:docPr id="288016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16421" name=""/>
                    <pic:cNvPicPr/>
                  </pic:nvPicPr>
                  <pic:blipFill rotWithShape="1">
                    <a:blip r:embed="rId18"/>
                    <a:srcRect t="13616" b="6633"/>
                    <a:stretch/>
                  </pic:blipFill>
                  <pic:spPr bwMode="auto">
                    <a:xfrm>
                      <a:off x="0" y="0"/>
                      <a:ext cx="609727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7CB2" w14:textId="1581CEFC" w:rsidR="00C859D2" w:rsidRDefault="00C859D2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</w:t>
      </w:r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>Una vez instalado todo podrás compilar y ejecutar nuestro programa, cabe mencionar que debes compilar la librería “</w:t>
      </w:r>
      <w:proofErr w:type="spellStart"/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>symengine</w:t>
      </w:r>
      <w:proofErr w:type="spellEnd"/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 xml:space="preserve">”, desafortunadamente esta instalación puede llegar a ser algo complicada y muy personalizada, por lo cual te proporciono una </w:t>
      </w:r>
      <w:proofErr w:type="spellStart"/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>pagina</w:t>
      </w:r>
      <w:proofErr w:type="spellEnd"/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 xml:space="preserve"> en la cual obtendrás </w:t>
      </w:r>
      <w:proofErr w:type="spellStart"/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>mas</w:t>
      </w:r>
      <w:proofErr w:type="spellEnd"/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 xml:space="preserve"> información: </w:t>
      </w:r>
      <w:hyperlink r:id="rId19" w:history="1">
        <w:r w:rsidR="00542982" w:rsidRPr="00EA7CD8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https://github.com/symengine/symengine</w:t>
        </w:r>
      </w:hyperlink>
      <w:r w:rsidR="00542982">
        <w:rPr>
          <w:rFonts w:ascii="Times New Roman" w:hAnsi="Times New Roman" w:cs="Times New Roman"/>
          <w:b w:val="0"/>
          <w:bCs/>
          <w:sz w:val="24"/>
          <w:szCs w:val="24"/>
        </w:rPr>
        <w:t xml:space="preserve"> </w:t>
      </w:r>
    </w:p>
    <w:p w14:paraId="2C2DC021" w14:textId="25CD3489" w:rsidR="00542982" w:rsidRDefault="00542982" w:rsidP="00FA5345">
      <w:pPr>
        <w:spacing w:after="20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Funcionalidades y características </w:t>
      </w:r>
    </w:p>
    <w:p w14:paraId="629415B5" w14:textId="50F5F12E" w:rsidR="00542982" w:rsidRDefault="00542982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Ese programa funciona con una clase principal la cual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esta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dedicada a la resolución del problema, y por supuesto, la clase principal “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>” en la cual solo se le piden los datos necesarios al usuario.</w:t>
      </w:r>
    </w:p>
    <w:p w14:paraId="51DF9986" w14:textId="71985678" w:rsidR="00542982" w:rsidRDefault="00542982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El tipo de ecuaciones que puedes ingresar son realmente extensas, tanto logarítmicas, exponenciales, polinomiales de cualquier grado, trigonométricas, etc. </w:t>
      </w:r>
    </w:p>
    <w:p w14:paraId="026ACBE5" w14:textId="3CAC3F02" w:rsidR="00E07602" w:rsidRPr="00542982" w:rsidRDefault="00E07602" w:rsidP="00FA5345">
      <w:pPr>
        <w:spacing w:after="200"/>
        <w:jc w:val="both"/>
        <w:rPr>
          <w:rFonts w:ascii="Times New Roman" w:hAnsi="Times New Roman" w:cs="Times New Roman"/>
          <w:b w:val="0"/>
          <w:bCs/>
          <w:sz w:val="24"/>
          <w:szCs w:val="24"/>
        </w:rPr>
      </w:pPr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Trabajamos con una función de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symengine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llamada </w:t>
      </w:r>
      <w:proofErr w:type="spellStart"/>
      <w:r>
        <w:rPr>
          <w:rFonts w:ascii="Times New Roman" w:hAnsi="Times New Roman" w:cs="Times New Roman"/>
          <w:b w:val="0"/>
          <w:bCs/>
          <w:sz w:val="24"/>
          <w:szCs w:val="24"/>
        </w:rPr>
        <w:t>parse</w:t>
      </w:r>
      <w:proofErr w:type="spellEnd"/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, esta identifica cada elemento de la ecuación y lo separa en grupos para poder trabajar con ellos y hacer el procedimiento adecuado, en este caso tabular, elegir el intervalo en el que haya un cambio de signo, calcular </w:t>
      </w:r>
      <m:oMath>
        <m:sSub>
          <m:sSubPr>
            <m:ctrlPr>
              <w:rPr>
                <w:rFonts w:ascii="Cambria Math" w:hAnsi="Cambria Math" w:cs="Times New Roman"/>
                <w:b w:val="0"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/>
          <w:b w:val="0"/>
          <w:bCs/>
          <w:sz w:val="24"/>
          <w:szCs w:val="24"/>
        </w:rPr>
        <w:t xml:space="preserve"> y comenzar con todo el procedimiento restante en bucle hasta que se cumplan el numero de iteraciones o el error relativo.</w:t>
      </w:r>
    </w:p>
    <w:sectPr w:rsidR="00E07602" w:rsidRPr="00542982" w:rsidSect="0051019E">
      <w:headerReference w:type="even" r:id="rId20"/>
      <w:footerReference w:type="even" r:id="rId21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C01EE" w14:textId="77777777" w:rsidR="0034476A" w:rsidRDefault="0034476A" w:rsidP="007057F4">
      <w:r>
        <w:separator/>
      </w:r>
    </w:p>
  </w:endnote>
  <w:endnote w:type="continuationSeparator" w:id="0">
    <w:p w14:paraId="1A6D3495" w14:textId="77777777" w:rsidR="0034476A" w:rsidRDefault="0034476A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19310" w14:textId="77777777" w:rsidR="00136006" w:rsidRDefault="00000000" w:rsidP="007057F4">
    <w:pPr>
      <w:pStyle w:val="Piedepgina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6F675FA63A4A4AB3B10DB4BDF0BB23A4"/>
        </w:placeholder>
        <w:temporary/>
        <w:showingPlcHdr/>
      </w:sdtPr>
      <w:sdtContent>
        <w:r w:rsidR="00600A5A" w:rsidRPr="00600A5A">
          <w:rPr>
            <w:lang w:bidi="es-MX"/>
          </w:rPr>
          <w:t>Escribe el título del capítulo (nivel 1)</w:t>
        </w:r>
      </w:sdtContent>
    </w:sdt>
    <w:r w:rsidR="0049185C">
      <w:rPr>
        <w:rFonts w:asciiTheme="majorHAnsi" w:eastAsiaTheme="majorEastAsia" w:hAnsiTheme="majorHAnsi" w:cstheme="majorBidi"/>
        <w:lang w:bidi="es-MX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s-MX"/>
      </w:rPr>
      <w:t>de título</w:t>
    </w:r>
    <w:r w:rsidR="0049185C">
      <w:rPr>
        <w:lang w:bidi="es-MX"/>
      </w:rPr>
      <w:fldChar w:fldCharType="begin"/>
    </w:r>
    <w:r w:rsidR="0049185C">
      <w:rPr>
        <w:lang w:bidi="es-MX"/>
      </w:rPr>
      <w:instrText xml:space="preserve"> PAGE   \* MERGEFORMAT </w:instrText>
    </w:r>
    <w:r w:rsidR="0049185C">
      <w:rPr>
        <w:lang w:bidi="es-MX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s-MX"/>
      </w:rPr>
      <w:t>4</w:t>
    </w:r>
    <w:r w:rsidR="0049185C">
      <w:rPr>
        <w:rFonts w:asciiTheme="majorHAnsi" w:eastAsiaTheme="majorEastAsia" w:hAnsiTheme="majorHAnsi" w:cstheme="majorBidi"/>
        <w:noProof/>
        <w:lang w:bidi="es-MX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2C77A" w14:textId="77777777" w:rsidR="0034476A" w:rsidRDefault="0034476A" w:rsidP="007057F4">
      <w:r>
        <w:separator/>
      </w:r>
    </w:p>
  </w:footnote>
  <w:footnote w:type="continuationSeparator" w:id="0">
    <w:p w14:paraId="44328671" w14:textId="77777777" w:rsidR="0034476A" w:rsidRDefault="0034476A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76E98" w14:textId="77777777" w:rsidR="00136006" w:rsidRDefault="0049185C" w:rsidP="007057F4">
    <w:pPr>
      <w:pStyle w:val="Encabezado"/>
    </w:pPr>
    <w:r>
      <w:rPr>
        <w:lang w:bidi="es-MX"/>
      </w:rPr>
      <w:t>Plan de marketing de Adventure Works</w:t>
    </w:r>
  </w:p>
  <w:p w14:paraId="750A8D2A" w14:textId="77777777" w:rsidR="00136006" w:rsidRDefault="00136006" w:rsidP="007057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E88DE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45A40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05254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2D4B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2D68E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04B4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8128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2B2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277ACA"/>
    <w:multiLevelType w:val="hybridMultilevel"/>
    <w:tmpl w:val="F81872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7" w15:restartNumberingAfterBreak="0">
    <w:nsid w:val="79AC0104"/>
    <w:multiLevelType w:val="multilevel"/>
    <w:tmpl w:val="C37E5F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818841">
    <w:abstractNumId w:val="8"/>
  </w:num>
  <w:num w:numId="2" w16cid:durableId="1878615688">
    <w:abstractNumId w:val="17"/>
  </w:num>
  <w:num w:numId="3" w16cid:durableId="2035571864">
    <w:abstractNumId w:val="18"/>
  </w:num>
  <w:num w:numId="4" w16cid:durableId="29574693">
    <w:abstractNumId w:val="19"/>
  </w:num>
  <w:num w:numId="5" w16cid:durableId="15939736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4898891">
    <w:abstractNumId w:val="10"/>
  </w:num>
  <w:num w:numId="7" w16cid:durableId="91821424">
    <w:abstractNumId w:val="16"/>
  </w:num>
  <w:num w:numId="8" w16cid:durableId="1567952418">
    <w:abstractNumId w:val="7"/>
  </w:num>
  <w:num w:numId="9" w16cid:durableId="96995246">
    <w:abstractNumId w:val="6"/>
  </w:num>
  <w:num w:numId="10" w16cid:durableId="2099863544">
    <w:abstractNumId w:val="5"/>
  </w:num>
  <w:num w:numId="11" w16cid:durableId="2063744127">
    <w:abstractNumId w:val="4"/>
  </w:num>
  <w:num w:numId="12" w16cid:durableId="45182078">
    <w:abstractNumId w:val="3"/>
  </w:num>
  <w:num w:numId="13" w16cid:durableId="212733918">
    <w:abstractNumId w:val="2"/>
  </w:num>
  <w:num w:numId="14" w16cid:durableId="794637138">
    <w:abstractNumId w:val="1"/>
  </w:num>
  <w:num w:numId="15" w16cid:durableId="1896963080">
    <w:abstractNumId w:val="0"/>
  </w:num>
  <w:num w:numId="16" w16cid:durableId="2088575037">
    <w:abstractNumId w:val="11"/>
  </w:num>
  <w:num w:numId="17" w16cid:durableId="660234922">
    <w:abstractNumId w:val="13"/>
  </w:num>
  <w:num w:numId="18" w16cid:durableId="764961471">
    <w:abstractNumId w:val="9"/>
  </w:num>
  <w:num w:numId="19" w16cid:durableId="650253409">
    <w:abstractNumId w:val="12"/>
  </w:num>
  <w:num w:numId="20" w16cid:durableId="537087574">
    <w:abstractNumId w:val="15"/>
  </w:num>
  <w:num w:numId="21" w16cid:durableId="15514526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63F"/>
    <w:rsid w:val="000174F2"/>
    <w:rsid w:val="00067C92"/>
    <w:rsid w:val="00136006"/>
    <w:rsid w:val="001449EC"/>
    <w:rsid w:val="00146CD2"/>
    <w:rsid w:val="001670A7"/>
    <w:rsid w:val="001B361F"/>
    <w:rsid w:val="001D10D5"/>
    <w:rsid w:val="001F0AF0"/>
    <w:rsid w:val="002178B9"/>
    <w:rsid w:val="0028272C"/>
    <w:rsid w:val="00290F9F"/>
    <w:rsid w:val="00291712"/>
    <w:rsid w:val="002E0194"/>
    <w:rsid w:val="00303EF8"/>
    <w:rsid w:val="0034476A"/>
    <w:rsid w:val="003620E2"/>
    <w:rsid w:val="003C35AF"/>
    <w:rsid w:val="003F5051"/>
    <w:rsid w:val="00420DF5"/>
    <w:rsid w:val="004371B6"/>
    <w:rsid w:val="00444C7B"/>
    <w:rsid w:val="0048718B"/>
    <w:rsid w:val="0049185C"/>
    <w:rsid w:val="004F2231"/>
    <w:rsid w:val="0051019E"/>
    <w:rsid w:val="005112D1"/>
    <w:rsid w:val="00542982"/>
    <w:rsid w:val="0055035B"/>
    <w:rsid w:val="005C3643"/>
    <w:rsid w:val="00600A5A"/>
    <w:rsid w:val="0068500D"/>
    <w:rsid w:val="006B36E6"/>
    <w:rsid w:val="007057F4"/>
    <w:rsid w:val="007417B3"/>
    <w:rsid w:val="00742102"/>
    <w:rsid w:val="00750AC4"/>
    <w:rsid w:val="00770CD6"/>
    <w:rsid w:val="00771FCC"/>
    <w:rsid w:val="00773B66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46F55"/>
    <w:rsid w:val="00965BD5"/>
    <w:rsid w:val="009875C8"/>
    <w:rsid w:val="00991D08"/>
    <w:rsid w:val="00A63DE6"/>
    <w:rsid w:val="00AB0640"/>
    <w:rsid w:val="00B00CF7"/>
    <w:rsid w:val="00B0688D"/>
    <w:rsid w:val="00B40525"/>
    <w:rsid w:val="00B41D82"/>
    <w:rsid w:val="00B4563F"/>
    <w:rsid w:val="00B90346"/>
    <w:rsid w:val="00BB6CAC"/>
    <w:rsid w:val="00BE7253"/>
    <w:rsid w:val="00C16C09"/>
    <w:rsid w:val="00C859D2"/>
    <w:rsid w:val="00C95D18"/>
    <w:rsid w:val="00CA16E0"/>
    <w:rsid w:val="00CE0BC9"/>
    <w:rsid w:val="00D2045C"/>
    <w:rsid w:val="00D2301A"/>
    <w:rsid w:val="00D540AF"/>
    <w:rsid w:val="00D6093C"/>
    <w:rsid w:val="00D638C1"/>
    <w:rsid w:val="00D73D44"/>
    <w:rsid w:val="00D967AC"/>
    <w:rsid w:val="00E07602"/>
    <w:rsid w:val="00E50A4D"/>
    <w:rsid w:val="00E758BC"/>
    <w:rsid w:val="00E95AFE"/>
    <w:rsid w:val="00ED3756"/>
    <w:rsid w:val="00F43A02"/>
    <w:rsid w:val="00F45884"/>
    <w:rsid w:val="00F553FE"/>
    <w:rsid w:val="00F63939"/>
    <w:rsid w:val="00F91AD0"/>
    <w:rsid w:val="00FA5345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2D2C92"/>
  <w15:chartTrackingRefBased/>
  <w15:docId w15:val="{447380BB-2BD9-41F4-A997-EE5351CE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ar">
    <w:name w:val="Título 1 Car"/>
    <w:basedOn w:val="Fuentedeprrafopredeter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aconvietas">
    <w:name w:val="List Bullet"/>
    <w:basedOn w:val="Contenido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TDC1">
    <w:name w:val="toc 1"/>
    <w:basedOn w:val="Normal"/>
    <w:uiPriority w:val="39"/>
    <w:pPr>
      <w:tabs>
        <w:tab w:val="right" w:leader="dot" w:pos="5040"/>
      </w:tabs>
    </w:pPr>
  </w:style>
  <w:style w:type="paragraph" w:styleId="TDC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tuloTDC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Piedepgina">
    <w:name w:val="footer"/>
    <w:basedOn w:val="Normal"/>
    <w:link w:val="PiedepginaCar"/>
    <w:uiPriority w:val="99"/>
    <w:pPr>
      <w:spacing w:line="240" w:lineRule="auto"/>
      <w:ind w:right="130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Pr>
      <w:lang w:eastAsia="en-US"/>
    </w:rPr>
  </w:style>
  <w:style w:type="paragraph" w:styleId="Encabezado">
    <w:name w:val="header"/>
    <w:basedOn w:val="Normal"/>
    <w:link w:val="EncabezadoCar"/>
    <w:uiPriority w:val="99"/>
    <w:pPr>
      <w:spacing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Pr>
      <w:lang w:eastAsia="en-US"/>
    </w:rPr>
  </w:style>
  <w:style w:type="table" w:styleId="Tablaconcuadrcula">
    <w:name w:val="Table Grid"/>
    <w:basedOn w:val="Tabla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aconnme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ar">
    <w:name w:val="Título 3 Car"/>
    <w:basedOn w:val="Fuentedeprrafopredeter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7057F4"/>
    <w:rPr>
      <w:color w:val="60C5E8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ido">
    <w:name w:val="Contenido"/>
    <w:basedOn w:val="Normal"/>
    <w:link w:val="Carcterdecontenido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is">
    <w:name w:val="Emphasis"/>
    <w:basedOn w:val="Fuentedeprrafopredeter"/>
    <w:uiPriority w:val="20"/>
    <w:unhideWhenUsed/>
    <w:qFormat/>
    <w:rsid w:val="007C7473"/>
    <w:rPr>
      <w:i/>
      <w:iCs/>
    </w:rPr>
  </w:style>
  <w:style w:type="character" w:customStyle="1" w:styleId="Carcterdecontenido">
    <w:name w:val="Carácter de contenido"/>
    <w:basedOn w:val="Fuentedeprrafopredeter"/>
    <w:link w:val="Contenido"/>
    <w:rsid w:val="002178B9"/>
    <w:rPr>
      <w:color w:val="0F0F3F" w:themeColor="text1"/>
      <w:sz w:val="28"/>
      <w:lang w:eastAsia="en-US"/>
    </w:rPr>
  </w:style>
  <w:style w:type="paragraph" w:styleId="Prrafodelista">
    <w:name w:val="List Paragraph"/>
    <w:basedOn w:val="Normal"/>
    <w:uiPriority w:val="34"/>
    <w:unhideWhenUsed/>
    <w:qFormat/>
    <w:rsid w:val="00FA534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16C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svg"/><Relationship Id="rId17" Type="http://schemas.openxmlformats.org/officeDocument/2006/relationships/hyperlink" Target="https://code.visualstudio.com/docs/cpp/config-mingw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hyperlink" Target="https://github.com/symengine/symengi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sv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AppData\Roaming\Microsoft\Templates\Informe%20comercial%20(dise&#241;o%20gr&#225;f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675FA63A4A4AB3B10DB4BDF0BB2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E7B012-1CB2-436B-9B88-1616785076F3}"/>
      </w:docPartPr>
      <w:docPartBody>
        <w:p w:rsidR="002F2B98" w:rsidRDefault="00000000">
          <w:pPr>
            <w:pStyle w:val="6F675FA63A4A4AB3B10DB4BDF0BB23A4"/>
          </w:pPr>
          <w:r w:rsidRPr="00600A5A">
            <w:rPr>
              <w:lang w:bidi="es-MX"/>
            </w:rPr>
            <w:t>Escribe el título del capítulo (nivel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202"/>
    <w:rsid w:val="00221C4E"/>
    <w:rsid w:val="002F2B98"/>
    <w:rsid w:val="00C8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F675FA63A4A4AB3B10DB4BDF0BB23A4">
    <w:name w:val="6F675FA63A4A4AB3B10DB4BDF0BB23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comercial (diseño gráfico)</Template>
  <TotalTime>112</TotalTime>
  <Pages>3</Pages>
  <Words>411</Words>
  <Characters>2265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 Brizuela</cp:lastModifiedBy>
  <cp:revision>3</cp:revision>
  <dcterms:created xsi:type="dcterms:W3CDTF">2023-06-16T22:26:00Z</dcterms:created>
  <dcterms:modified xsi:type="dcterms:W3CDTF">2023-06-17T00:23:00Z</dcterms:modified>
</cp:coreProperties>
</file>